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1BF" w:rsidRDefault="00DE51BF" w:rsidP="00DE51BF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szCs w:val="24"/>
        </w:rPr>
      </w:pPr>
      <w:bookmarkStart w:id="0" w:name="_Hlk181537484"/>
      <w:bookmarkEnd w:id="0"/>
    </w:p>
    <w:p w:rsidR="00DE51BF" w:rsidRPr="00E317E3" w:rsidRDefault="00DE51BF" w:rsidP="00DE51BF">
      <w:pPr>
        <w:spacing w:line="480" w:lineRule="auto"/>
        <w:jc w:val="center"/>
        <w:rPr>
          <w:rFonts w:ascii="Arial Black" w:hAnsi="Arial Black"/>
          <w:b/>
          <w:bCs/>
          <w:szCs w:val="24"/>
        </w:rPr>
      </w:pPr>
      <w:bookmarkStart w:id="1" w:name="_Hlk181537506"/>
    </w:p>
    <w:bookmarkEnd w:id="1"/>
    <w:p w:rsidR="005C5E20" w:rsidRDefault="005C5E20" w:rsidP="005C5E20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11730" cy="2443480"/>
            <wp:effectExtent l="19050" t="0" r="7620" b="0"/>
            <wp:wrapTopAndBottom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3662" name="Picture 2735636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5E20" w:rsidRDefault="005C5E20" w:rsidP="005C5E20"/>
    <w:p w:rsidR="005C5E20" w:rsidRPr="00B6181F" w:rsidRDefault="005C5E20" w:rsidP="005C5E20">
      <w:pPr>
        <w:jc w:val="center"/>
        <w:rPr>
          <w:b/>
          <w:bCs/>
          <w:noProof/>
          <w:sz w:val="56"/>
          <w:szCs w:val="56"/>
        </w:rPr>
      </w:pPr>
      <w:r w:rsidRPr="00B6181F">
        <w:rPr>
          <w:b/>
          <w:bCs/>
          <w:noProof/>
          <w:sz w:val="56"/>
          <w:szCs w:val="56"/>
        </w:rPr>
        <w:t>SIRSYED CASE INSTITUTE OF TECHNOLOGY</w:t>
      </w:r>
    </w:p>
    <w:p w:rsidR="005C5E20" w:rsidRPr="00B6181F" w:rsidRDefault="005C5E20" w:rsidP="005C5E20">
      <w:pPr>
        <w:jc w:val="center"/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t>INFORMATION SECURITY</w:t>
      </w:r>
    </w:p>
    <w:p w:rsidR="005C5E20" w:rsidRPr="00B6181F" w:rsidRDefault="005E1AA7" w:rsidP="005C5E20">
      <w:pPr>
        <w:jc w:val="center"/>
        <w:rPr>
          <w:b/>
          <w:bCs/>
          <w:noProof/>
          <w:sz w:val="56"/>
          <w:szCs w:val="56"/>
        </w:rPr>
      </w:pPr>
      <w:r>
        <w:rPr>
          <w:b/>
          <w:bCs/>
          <w:noProof/>
          <w:sz w:val="56"/>
          <w:szCs w:val="56"/>
        </w:rPr>
        <w:t>LAB # 12</w:t>
      </w:r>
    </w:p>
    <w:p w:rsidR="005C5E20" w:rsidRPr="00B6181F" w:rsidRDefault="005C5E20" w:rsidP="005C5E20">
      <w:pPr>
        <w:rPr>
          <w:noProof/>
          <w:sz w:val="40"/>
          <w:szCs w:val="40"/>
        </w:rPr>
      </w:pPr>
      <w:r w:rsidRPr="00B6181F">
        <w:rPr>
          <w:noProof/>
          <w:sz w:val="40"/>
          <w:szCs w:val="40"/>
        </w:rPr>
        <w:t>NAME : LAIBAH RAUF</w:t>
      </w:r>
    </w:p>
    <w:p w:rsidR="005C5E20" w:rsidRPr="00B6181F" w:rsidRDefault="005C5E20" w:rsidP="005C5E20">
      <w:pPr>
        <w:rPr>
          <w:noProof/>
          <w:sz w:val="40"/>
          <w:szCs w:val="40"/>
        </w:rPr>
      </w:pPr>
      <w:r w:rsidRPr="00B6181F">
        <w:rPr>
          <w:noProof/>
          <w:sz w:val="40"/>
          <w:szCs w:val="40"/>
        </w:rPr>
        <w:t>ROLL NO : 2430-0008</w:t>
      </w:r>
    </w:p>
    <w:p w:rsidR="005C5E20" w:rsidRDefault="005C5E20" w:rsidP="005C5E20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SUBMITTED TO : Ma’am Sadaf Ayub</w:t>
      </w:r>
    </w:p>
    <w:p w:rsidR="005C5E20" w:rsidRDefault="005C5E20" w:rsidP="005C5E20">
      <w:pPr>
        <w:rPr>
          <w:noProof/>
          <w:sz w:val="40"/>
          <w:szCs w:val="40"/>
        </w:rPr>
      </w:pPr>
    </w:p>
    <w:p w:rsidR="005C5E20" w:rsidRPr="00B6181F" w:rsidRDefault="005C5E20" w:rsidP="005C5E20">
      <w:pPr>
        <w:rPr>
          <w:noProof/>
          <w:sz w:val="40"/>
          <w:szCs w:val="40"/>
        </w:rPr>
      </w:pPr>
    </w:p>
    <w:p w:rsidR="00316D45" w:rsidRDefault="00316D45">
      <w:pPr>
        <w:rPr>
          <w:rFonts w:cstheme="majorBidi"/>
        </w:rPr>
      </w:pPr>
    </w:p>
    <w:p w:rsidR="00E64104" w:rsidRDefault="00E64104">
      <w:pPr>
        <w:rPr>
          <w:rFonts w:cstheme="majorBidi"/>
          <w:b/>
          <w:bCs/>
          <w:sz w:val="32"/>
          <w:szCs w:val="28"/>
        </w:rPr>
      </w:pPr>
      <w:r w:rsidRPr="00E64104">
        <w:rPr>
          <w:rFonts w:cstheme="majorBidi"/>
          <w:b/>
          <w:bCs/>
          <w:sz w:val="32"/>
          <w:szCs w:val="28"/>
        </w:rPr>
        <w:t>Task 01</w:t>
      </w:r>
      <w:r>
        <w:rPr>
          <w:rFonts w:cstheme="majorBidi"/>
          <w:b/>
          <w:bCs/>
          <w:sz w:val="32"/>
          <w:szCs w:val="28"/>
        </w:rPr>
        <w:t>:</w:t>
      </w:r>
    </w:p>
    <w:p w:rsidR="00E64104" w:rsidRPr="00E64104" w:rsidRDefault="00E64104">
      <w:pPr>
        <w:rPr>
          <w:rFonts w:cstheme="majorBidi"/>
          <w:b/>
          <w:bCs/>
          <w:sz w:val="28"/>
          <w:szCs w:val="24"/>
        </w:rPr>
      </w:pPr>
      <w:r w:rsidRPr="00E64104">
        <w:rPr>
          <w:rFonts w:cstheme="majorBidi"/>
          <w:b/>
          <w:bCs/>
          <w:sz w:val="28"/>
          <w:szCs w:val="24"/>
        </w:rPr>
        <w:t>Ping:</w:t>
      </w:r>
    </w:p>
    <w:p w:rsidR="00E64104" w:rsidRDefault="00E64104">
      <w:pPr>
        <w:rPr>
          <w:rFonts w:cstheme="majorBidi"/>
          <w:b/>
          <w:bCs/>
          <w:sz w:val="32"/>
          <w:szCs w:val="28"/>
        </w:rPr>
      </w:pPr>
      <w:r>
        <w:rPr>
          <w:noProof/>
        </w:rPr>
        <w:drawing>
          <wp:inline distT="0" distB="0" distL="0" distR="0">
            <wp:extent cx="5466667" cy="271428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r w:rsidRPr="00E64104">
        <w:rPr>
          <w:rFonts w:cstheme="majorBidi"/>
          <w:b/>
          <w:bCs/>
          <w:sz w:val="28"/>
          <w:szCs w:val="24"/>
        </w:rPr>
        <w:t>Nmap:</w:t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>
            <wp:extent cx="5943600" cy="26600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r>
        <w:rPr>
          <w:rFonts w:cstheme="majorBidi"/>
          <w:b/>
          <w:bCs/>
          <w:sz w:val="28"/>
          <w:szCs w:val="24"/>
        </w:rPr>
        <w:t>Hping3:</w:t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43600" cy="2205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proofErr w:type="spellStart"/>
      <w:r>
        <w:rPr>
          <w:rFonts w:cstheme="majorBidi"/>
          <w:b/>
          <w:bCs/>
          <w:sz w:val="28"/>
          <w:szCs w:val="24"/>
        </w:rPr>
        <w:t>Sudo</w:t>
      </w:r>
      <w:proofErr w:type="spellEnd"/>
      <w:r>
        <w:rPr>
          <w:rFonts w:cstheme="majorBidi"/>
          <w:b/>
          <w:bCs/>
          <w:sz w:val="28"/>
          <w:szCs w:val="24"/>
        </w:rPr>
        <w:t xml:space="preserve"> hping3 -s:</w:t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r w:rsidRPr="00E64104">
        <w:rPr>
          <w:rFonts w:cstheme="majorBidi"/>
          <w:b/>
          <w:bCs/>
          <w:noProof/>
          <w:sz w:val="28"/>
          <w:szCs w:val="24"/>
        </w:rPr>
        <w:drawing>
          <wp:inline distT="0" distB="0" distL="0" distR="0">
            <wp:extent cx="6227357" cy="2337684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427" cy="23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04" w:rsidRDefault="0006254B" w:rsidP="00E64104">
      <w:pPr>
        <w:rPr>
          <w:rFonts w:cstheme="majorBidi"/>
          <w:b/>
          <w:bCs/>
          <w:sz w:val="28"/>
          <w:szCs w:val="24"/>
        </w:rPr>
      </w:pPr>
      <w:proofErr w:type="spellStart"/>
      <w:r>
        <w:rPr>
          <w:rFonts w:cstheme="majorBidi"/>
          <w:b/>
          <w:bCs/>
          <w:sz w:val="28"/>
          <w:szCs w:val="24"/>
        </w:rPr>
        <w:t>Ddos</w:t>
      </w:r>
      <w:proofErr w:type="spellEnd"/>
      <w:r>
        <w:rPr>
          <w:rFonts w:cstheme="majorBidi"/>
          <w:b/>
          <w:bCs/>
          <w:sz w:val="28"/>
          <w:szCs w:val="24"/>
        </w:rPr>
        <w:t xml:space="preserve"> Attack:</w:t>
      </w:r>
    </w:p>
    <w:p w:rsidR="0006254B" w:rsidRDefault="0006254B" w:rsidP="00E64104">
      <w:pPr>
        <w:rPr>
          <w:rFonts w:cstheme="majorBidi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>
            <wp:extent cx="5943600" cy="1287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r>
        <w:rPr>
          <w:rFonts w:cstheme="majorBidi"/>
          <w:b/>
          <w:bCs/>
          <w:sz w:val="28"/>
          <w:szCs w:val="24"/>
        </w:rPr>
        <w:t>Wireshark:</w:t>
      </w:r>
    </w:p>
    <w:p w:rsidR="00E64104" w:rsidRDefault="00E64104" w:rsidP="00E64104">
      <w:pPr>
        <w:rPr>
          <w:rFonts w:cstheme="majorBidi"/>
          <w:b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43600" cy="26803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04" w:rsidRDefault="0006254B" w:rsidP="0006254B">
      <w:pPr>
        <w:rPr>
          <w:rFonts w:cstheme="majorBidi"/>
          <w:b/>
          <w:bCs/>
          <w:sz w:val="28"/>
          <w:szCs w:val="24"/>
        </w:rPr>
      </w:pPr>
      <w:r>
        <w:rPr>
          <w:rFonts w:cstheme="majorBidi"/>
          <w:b/>
          <w:bCs/>
          <w:sz w:val="28"/>
          <w:szCs w:val="24"/>
        </w:rPr>
        <w:t xml:space="preserve">Processor </w:t>
      </w:r>
      <w:proofErr w:type="gramStart"/>
      <w:r>
        <w:rPr>
          <w:rFonts w:cstheme="majorBidi"/>
          <w:b/>
          <w:bCs/>
          <w:sz w:val="28"/>
          <w:szCs w:val="24"/>
        </w:rPr>
        <w:t>Performance :</w:t>
      </w:r>
      <w:proofErr w:type="gramEnd"/>
    </w:p>
    <w:p w:rsidR="0006254B" w:rsidRPr="00E64104" w:rsidRDefault="0006254B" w:rsidP="0006254B">
      <w:pPr>
        <w:rPr>
          <w:rFonts w:cstheme="majorBidi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>
            <wp:extent cx="5943600" cy="4441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54B" w:rsidRPr="00E64104" w:rsidSect="005C5E20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attachedTemplate r:id="rId1"/>
  <w:defaultTabStop w:val="720"/>
  <w:characterSpacingControl w:val="doNotCompress"/>
  <w:compat/>
  <w:rsids>
    <w:rsidRoot w:val="00E64104"/>
    <w:rsid w:val="00007614"/>
    <w:rsid w:val="0001204B"/>
    <w:rsid w:val="00016BBE"/>
    <w:rsid w:val="0002583D"/>
    <w:rsid w:val="000304CF"/>
    <w:rsid w:val="00040D44"/>
    <w:rsid w:val="000418E2"/>
    <w:rsid w:val="00061A89"/>
    <w:rsid w:val="0006254B"/>
    <w:rsid w:val="0007222E"/>
    <w:rsid w:val="00073153"/>
    <w:rsid w:val="00083F24"/>
    <w:rsid w:val="00091E14"/>
    <w:rsid w:val="000A6E23"/>
    <w:rsid w:val="000A7E6C"/>
    <w:rsid w:val="000B65C3"/>
    <w:rsid w:val="000D346C"/>
    <w:rsid w:val="000E344E"/>
    <w:rsid w:val="000F21C5"/>
    <w:rsid w:val="000F6076"/>
    <w:rsid w:val="001051C5"/>
    <w:rsid w:val="00115B95"/>
    <w:rsid w:val="00116502"/>
    <w:rsid w:val="00121B5A"/>
    <w:rsid w:val="00123169"/>
    <w:rsid w:val="00123D83"/>
    <w:rsid w:val="001278DE"/>
    <w:rsid w:val="00132F62"/>
    <w:rsid w:val="001333E3"/>
    <w:rsid w:val="00155D52"/>
    <w:rsid w:val="00161AEC"/>
    <w:rsid w:val="001673AF"/>
    <w:rsid w:val="00173D01"/>
    <w:rsid w:val="00175F9A"/>
    <w:rsid w:val="00182DBB"/>
    <w:rsid w:val="00182F2F"/>
    <w:rsid w:val="001837EE"/>
    <w:rsid w:val="00185420"/>
    <w:rsid w:val="00192CBD"/>
    <w:rsid w:val="001A6C28"/>
    <w:rsid w:val="001B508F"/>
    <w:rsid w:val="001C4729"/>
    <w:rsid w:val="001C70B5"/>
    <w:rsid w:val="001D7486"/>
    <w:rsid w:val="001D7D41"/>
    <w:rsid w:val="001E060F"/>
    <w:rsid w:val="001E64FE"/>
    <w:rsid w:val="001F6B47"/>
    <w:rsid w:val="00212874"/>
    <w:rsid w:val="00216F19"/>
    <w:rsid w:val="0021758F"/>
    <w:rsid w:val="00222D7F"/>
    <w:rsid w:val="002266D7"/>
    <w:rsid w:val="00227AC2"/>
    <w:rsid w:val="002349D1"/>
    <w:rsid w:val="00255B2A"/>
    <w:rsid w:val="00255E85"/>
    <w:rsid w:val="00260051"/>
    <w:rsid w:val="00293D9C"/>
    <w:rsid w:val="002A002E"/>
    <w:rsid w:val="002A5706"/>
    <w:rsid w:val="002B19E0"/>
    <w:rsid w:val="002B265A"/>
    <w:rsid w:val="002C697E"/>
    <w:rsid w:val="002D62E7"/>
    <w:rsid w:val="003134F4"/>
    <w:rsid w:val="00316D45"/>
    <w:rsid w:val="00321FB5"/>
    <w:rsid w:val="00323AFF"/>
    <w:rsid w:val="00325042"/>
    <w:rsid w:val="00333443"/>
    <w:rsid w:val="00334A95"/>
    <w:rsid w:val="003353AF"/>
    <w:rsid w:val="00337FD9"/>
    <w:rsid w:val="0034178E"/>
    <w:rsid w:val="0035334D"/>
    <w:rsid w:val="003551EB"/>
    <w:rsid w:val="00355BAD"/>
    <w:rsid w:val="00361E75"/>
    <w:rsid w:val="003642E5"/>
    <w:rsid w:val="00382E52"/>
    <w:rsid w:val="00382FAA"/>
    <w:rsid w:val="003857EC"/>
    <w:rsid w:val="0038746B"/>
    <w:rsid w:val="00391E54"/>
    <w:rsid w:val="003A0AA2"/>
    <w:rsid w:val="003B47D9"/>
    <w:rsid w:val="003E3113"/>
    <w:rsid w:val="003E4B92"/>
    <w:rsid w:val="003E5654"/>
    <w:rsid w:val="004019ED"/>
    <w:rsid w:val="004174CA"/>
    <w:rsid w:val="00420F6D"/>
    <w:rsid w:val="00421F3F"/>
    <w:rsid w:val="00427892"/>
    <w:rsid w:val="00470E30"/>
    <w:rsid w:val="00483B11"/>
    <w:rsid w:val="00487D33"/>
    <w:rsid w:val="0049329F"/>
    <w:rsid w:val="004953A1"/>
    <w:rsid w:val="00497351"/>
    <w:rsid w:val="004A0FFD"/>
    <w:rsid w:val="004A12F0"/>
    <w:rsid w:val="004A20D2"/>
    <w:rsid w:val="004B2E76"/>
    <w:rsid w:val="004B507F"/>
    <w:rsid w:val="004D566A"/>
    <w:rsid w:val="004E16DF"/>
    <w:rsid w:val="004F6A14"/>
    <w:rsid w:val="00512EBF"/>
    <w:rsid w:val="005145EC"/>
    <w:rsid w:val="0052181F"/>
    <w:rsid w:val="0052362A"/>
    <w:rsid w:val="00532687"/>
    <w:rsid w:val="005378BA"/>
    <w:rsid w:val="005469F1"/>
    <w:rsid w:val="005577F4"/>
    <w:rsid w:val="00564593"/>
    <w:rsid w:val="00565147"/>
    <w:rsid w:val="005731AC"/>
    <w:rsid w:val="005824CF"/>
    <w:rsid w:val="005840E4"/>
    <w:rsid w:val="005879F0"/>
    <w:rsid w:val="00590DF9"/>
    <w:rsid w:val="00595440"/>
    <w:rsid w:val="005B36DB"/>
    <w:rsid w:val="005B60C5"/>
    <w:rsid w:val="005C5E20"/>
    <w:rsid w:val="005E11AB"/>
    <w:rsid w:val="005E1AA7"/>
    <w:rsid w:val="005F556F"/>
    <w:rsid w:val="00600059"/>
    <w:rsid w:val="00626965"/>
    <w:rsid w:val="00634005"/>
    <w:rsid w:val="00635E21"/>
    <w:rsid w:val="00692CB1"/>
    <w:rsid w:val="006A6F2C"/>
    <w:rsid w:val="006B1BBD"/>
    <w:rsid w:val="006B4A8F"/>
    <w:rsid w:val="006C1B0F"/>
    <w:rsid w:val="006D38BD"/>
    <w:rsid w:val="006E1F2F"/>
    <w:rsid w:val="006E77AA"/>
    <w:rsid w:val="006F4542"/>
    <w:rsid w:val="006F563F"/>
    <w:rsid w:val="006F6014"/>
    <w:rsid w:val="0070328E"/>
    <w:rsid w:val="00715838"/>
    <w:rsid w:val="00720BCA"/>
    <w:rsid w:val="007303AC"/>
    <w:rsid w:val="0074689E"/>
    <w:rsid w:val="00747B23"/>
    <w:rsid w:val="00761FF9"/>
    <w:rsid w:val="0076317D"/>
    <w:rsid w:val="007649DA"/>
    <w:rsid w:val="00764E74"/>
    <w:rsid w:val="0077666B"/>
    <w:rsid w:val="00776686"/>
    <w:rsid w:val="00785EE5"/>
    <w:rsid w:val="007870B3"/>
    <w:rsid w:val="00792F8C"/>
    <w:rsid w:val="00794382"/>
    <w:rsid w:val="007A00B7"/>
    <w:rsid w:val="007A02C3"/>
    <w:rsid w:val="007A571B"/>
    <w:rsid w:val="007B45A5"/>
    <w:rsid w:val="007C0EB1"/>
    <w:rsid w:val="007C12FB"/>
    <w:rsid w:val="007C4BC0"/>
    <w:rsid w:val="007D0122"/>
    <w:rsid w:val="007E151E"/>
    <w:rsid w:val="007E74FD"/>
    <w:rsid w:val="007F472E"/>
    <w:rsid w:val="008021A3"/>
    <w:rsid w:val="00807073"/>
    <w:rsid w:val="008076EF"/>
    <w:rsid w:val="008130F8"/>
    <w:rsid w:val="00833426"/>
    <w:rsid w:val="00833C87"/>
    <w:rsid w:val="00837AD5"/>
    <w:rsid w:val="0084121A"/>
    <w:rsid w:val="00852A03"/>
    <w:rsid w:val="00855AD9"/>
    <w:rsid w:val="00860422"/>
    <w:rsid w:val="0086185B"/>
    <w:rsid w:val="00872523"/>
    <w:rsid w:val="00877D67"/>
    <w:rsid w:val="00886495"/>
    <w:rsid w:val="0089779B"/>
    <w:rsid w:val="008A0079"/>
    <w:rsid w:val="008A533B"/>
    <w:rsid w:val="008A73A4"/>
    <w:rsid w:val="008A79AA"/>
    <w:rsid w:val="008C0824"/>
    <w:rsid w:val="008C72AD"/>
    <w:rsid w:val="008E5832"/>
    <w:rsid w:val="0090644A"/>
    <w:rsid w:val="00914B44"/>
    <w:rsid w:val="009179A3"/>
    <w:rsid w:val="00921D80"/>
    <w:rsid w:val="00921F1A"/>
    <w:rsid w:val="00932464"/>
    <w:rsid w:val="00955DC1"/>
    <w:rsid w:val="0096244F"/>
    <w:rsid w:val="00985C00"/>
    <w:rsid w:val="009B64D0"/>
    <w:rsid w:val="009B6B76"/>
    <w:rsid w:val="009C581C"/>
    <w:rsid w:val="009C7A4F"/>
    <w:rsid w:val="009D1D2E"/>
    <w:rsid w:val="009D2178"/>
    <w:rsid w:val="009E23AF"/>
    <w:rsid w:val="009E2581"/>
    <w:rsid w:val="009E2949"/>
    <w:rsid w:val="009E3B3E"/>
    <w:rsid w:val="009E545A"/>
    <w:rsid w:val="009F2E58"/>
    <w:rsid w:val="00A02EAA"/>
    <w:rsid w:val="00A13A2C"/>
    <w:rsid w:val="00A21932"/>
    <w:rsid w:val="00A224C4"/>
    <w:rsid w:val="00A27E89"/>
    <w:rsid w:val="00A424CE"/>
    <w:rsid w:val="00A46BA2"/>
    <w:rsid w:val="00A515E3"/>
    <w:rsid w:val="00A546A2"/>
    <w:rsid w:val="00A57BD3"/>
    <w:rsid w:val="00A658A8"/>
    <w:rsid w:val="00A72813"/>
    <w:rsid w:val="00A81050"/>
    <w:rsid w:val="00A81E82"/>
    <w:rsid w:val="00A854C8"/>
    <w:rsid w:val="00A872AA"/>
    <w:rsid w:val="00A94B29"/>
    <w:rsid w:val="00A95F84"/>
    <w:rsid w:val="00AA404D"/>
    <w:rsid w:val="00AE43BF"/>
    <w:rsid w:val="00AE4408"/>
    <w:rsid w:val="00B0009C"/>
    <w:rsid w:val="00B24AAF"/>
    <w:rsid w:val="00B44CD9"/>
    <w:rsid w:val="00B570D7"/>
    <w:rsid w:val="00B60838"/>
    <w:rsid w:val="00BA7D43"/>
    <w:rsid w:val="00BB12AC"/>
    <w:rsid w:val="00BB5C50"/>
    <w:rsid w:val="00BC0139"/>
    <w:rsid w:val="00BC6F3F"/>
    <w:rsid w:val="00BE53DD"/>
    <w:rsid w:val="00BF4038"/>
    <w:rsid w:val="00BF4211"/>
    <w:rsid w:val="00BF4500"/>
    <w:rsid w:val="00BF4572"/>
    <w:rsid w:val="00BF5B36"/>
    <w:rsid w:val="00C12197"/>
    <w:rsid w:val="00C13DC4"/>
    <w:rsid w:val="00C22CD4"/>
    <w:rsid w:val="00C25ADE"/>
    <w:rsid w:val="00C36874"/>
    <w:rsid w:val="00C442E5"/>
    <w:rsid w:val="00C45290"/>
    <w:rsid w:val="00C4590D"/>
    <w:rsid w:val="00C6593D"/>
    <w:rsid w:val="00C70F36"/>
    <w:rsid w:val="00C811EB"/>
    <w:rsid w:val="00C8350A"/>
    <w:rsid w:val="00C87BB5"/>
    <w:rsid w:val="00CB4C5A"/>
    <w:rsid w:val="00CB6C01"/>
    <w:rsid w:val="00CC4F84"/>
    <w:rsid w:val="00CD130E"/>
    <w:rsid w:val="00CD2BB9"/>
    <w:rsid w:val="00CE6E58"/>
    <w:rsid w:val="00D1118A"/>
    <w:rsid w:val="00D11648"/>
    <w:rsid w:val="00D17D58"/>
    <w:rsid w:val="00D378E3"/>
    <w:rsid w:val="00D46F63"/>
    <w:rsid w:val="00D510DC"/>
    <w:rsid w:val="00D67237"/>
    <w:rsid w:val="00D712D1"/>
    <w:rsid w:val="00D74225"/>
    <w:rsid w:val="00D75AAD"/>
    <w:rsid w:val="00D84A03"/>
    <w:rsid w:val="00D84A2E"/>
    <w:rsid w:val="00D963BE"/>
    <w:rsid w:val="00D96771"/>
    <w:rsid w:val="00DA211A"/>
    <w:rsid w:val="00DA692F"/>
    <w:rsid w:val="00DD3BE9"/>
    <w:rsid w:val="00DD57C0"/>
    <w:rsid w:val="00DE0EE5"/>
    <w:rsid w:val="00DE51BF"/>
    <w:rsid w:val="00DE69D1"/>
    <w:rsid w:val="00DF3C6D"/>
    <w:rsid w:val="00DF472C"/>
    <w:rsid w:val="00DF578A"/>
    <w:rsid w:val="00E328AF"/>
    <w:rsid w:val="00E32956"/>
    <w:rsid w:val="00E47E09"/>
    <w:rsid w:val="00E54B73"/>
    <w:rsid w:val="00E6386E"/>
    <w:rsid w:val="00E64104"/>
    <w:rsid w:val="00E67904"/>
    <w:rsid w:val="00E75E08"/>
    <w:rsid w:val="00E77830"/>
    <w:rsid w:val="00E8792F"/>
    <w:rsid w:val="00E91004"/>
    <w:rsid w:val="00E974BE"/>
    <w:rsid w:val="00EB499B"/>
    <w:rsid w:val="00EB6048"/>
    <w:rsid w:val="00ED52EF"/>
    <w:rsid w:val="00EE48CA"/>
    <w:rsid w:val="00EF0108"/>
    <w:rsid w:val="00EF2CA1"/>
    <w:rsid w:val="00EF6CBE"/>
    <w:rsid w:val="00F1405D"/>
    <w:rsid w:val="00F25E9E"/>
    <w:rsid w:val="00F27AA4"/>
    <w:rsid w:val="00F44D45"/>
    <w:rsid w:val="00F512E4"/>
    <w:rsid w:val="00F6239D"/>
    <w:rsid w:val="00F62BC9"/>
    <w:rsid w:val="00F63ECF"/>
    <w:rsid w:val="00F80C21"/>
    <w:rsid w:val="00F858BA"/>
    <w:rsid w:val="00F86A79"/>
    <w:rsid w:val="00F87D99"/>
    <w:rsid w:val="00F91A5B"/>
    <w:rsid w:val="00F92ACA"/>
    <w:rsid w:val="00F948E3"/>
    <w:rsid w:val="00FB190F"/>
    <w:rsid w:val="00FC03B3"/>
    <w:rsid w:val="00FD3E00"/>
    <w:rsid w:val="00FE0421"/>
    <w:rsid w:val="00FE23DE"/>
    <w:rsid w:val="00FE564D"/>
    <w:rsid w:val="00FF4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BE"/>
    <w:rPr>
      <w:rFonts w:asciiTheme="majorBidi" w:eastAsiaTheme="minorEastAsia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A0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A03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A03"/>
    <w:rPr>
      <w:rFonts w:asciiTheme="majorBidi" w:eastAsiaTheme="majorEastAsia" w:hAnsiTheme="majorBidi" w:cstheme="majorBidi"/>
      <w:b/>
      <w:color w:val="000000" w:themeColor="text1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A03"/>
    <w:rPr>
      <w:rFonts w:asciiTheme="majorBidi" w:eastAsiaTheme="majorEastAsia" w:hAnsiTheme="majorBidi" w:cstheme="majorBidi"/>
      <w:color w:val="000000" w:themeColor="text1"/>
      <w:kern w:val="0"/>
      <w:sz w:val="28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E20"/>
    <w:rPr>
      <w:rFonts w:ascii="Tahoma" w:eastAsiaTheme="minorEastAsi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awar\Documents\Custom%20Office%20Templates\First%20pa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910FA-3EAA-40B1-A51D-07E9B4104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First page.dotx</Template>
  <TotalTime>1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Khawar</dc:creator>
  <cp:lastModifiedBy>M.BILAL22</cp:lastModifiedBy>
  <cp:revision>3</cp:revision>
  <dcterms:created xsi:type="dcterms:W3CDTF">2026-01-05T16:48:00Z</dcterms:created>
  <dcterms:modified xsi:type="dcterms:W3CDTF">2026-01-05T16:48:00Z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93bf2215-610f-48c0-8094-c21f405ca7c9</vt:lpwstr>
  </property>
</Properties>
</file>